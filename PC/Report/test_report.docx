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8D69" w14:textId="7339B542" w:rsidR="00067E18" w:rsidRPr="00BB4799" w:rsidRDefault="00923282" w:rsidP="009C564A">
      <w:pPr>
        <w:bidi w:val="0"/>
        <w:jc w:val="center"/>
        <w:rPr>
          <w:rFonts w:ascii="Tahoma" w:hAnsi="Tahoma" w:cs="Tahoma"/>
          <w:b/>
          <w:bCs/>
          <w:sz w:val="24"/>
          <w:rtl/>
        </w:rPr>
      </w:pPr>
      <w:r>
        <w:t>Temperature and humidity monitoring (August 2025)</w:t>
      </w:r>
    </w:p>
    <w:tbl>
      <w:tblPr>
        <w:tblpPr w:leftFromText="181" w:rightFromText="181" w:vertAnchor="text" w:tblpXSpec="center" w:tblpY="1"/>
        <w:tblOverlap w:val="never"/>
        <w:bidiVisual/>
        <w:tblW w:w="7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3"/>
        <w:gridCol w:w="1670"/>
        <w:gridCol w:w="1643"/>
        <w:gridCol w:w="2074"/>
      </w:tblGrid>
      <w:tr w:rsidR="0067417D" w:rsidRPr="00BB4799" w14:paraId="3E51BB43" w14:textId="77777777" w:rsidTr="0067417D">
        <w:trPr>
          <w:tblHeader/>
        </w:trPr>
        <w:tc>
          <w:tcPr>
            <w:tcW w:w="1933" w:type="dxa"/>
          </w:tcPr>
          <w:p w14:paraId="698C0455" w14:textId="77777777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  <w:rtl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Humidity</w:t>
            </w:r>
          </w:p>
          <w:p w14:paraId="32141761" w14:textId="04DDBEF0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40..60, %</w:t>
            </w:r>
          </w:p>
        </w:tc>
        <w:tc>
          <w:tcPr>
            <w:tcW w:w="1670" w:type="dxa"/>
          </w:tcPr>
          <w:p w14:paraId="039E4BF6" w14:textId="528A4338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Temperature</w:t>
            </w:r>
          </w:p>
          <w:p w14:paraId="47D1AFC4" w14:textId="73AC0DF3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20..26, </w:t>
            </w:r>
            <w:r>
              <w:rPr>
                <w:rFonts w:ascii="Calibri" w:hAnsi="Calibri" w:cs="Calibri"/>
                <w:b/>
                <w:bCs/>
                <w:sz w:val="24"/>
              </w:rPr>
              <w:t>°</w:t>
            </w:r>
            <w:r>
              <w:rPr>
                <w:rFonts w:ascii="Arial" w:hAnsi="Arial" w:cs="Arial"/>
                <w:b/>
                <w:bCs/>
                <w:sz w:val="24"/>
              </w:rPr>
              <w:t>C</w:t>
            </w:r>
          </w:p>
        </w:tc>
        <w:tc>
          <w:tcPr>
            <w:tcW w:w="1643" w:type="dxa"/>
          </w:tcPr>
          <w:p w14:paraId="3954DA48" w14:textId="5A3B3ADE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Time</w:t>
            </w:r>
          </w:p>
        </w:tc>
        <w:tc>
          <w:tcPr>
            <w:tcW w:w="2074" w:type="dxa"/>
          </w:tcPr>
          <w:p w14:paraId="013A8D77" w14:textId="1A0E8018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  <w:rtl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Date</w:t>
            </w:r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24.1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t>Mon dd/08/25</w:t>
            </w:r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25.8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23.9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t>Tue dd/08/25</w:t>
            </w:r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26.1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27.6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t>Wed dd/08/25</w:t>
            </w:r>
          </w:p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28.2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24.4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</w:tcPr>
          <w:p>
            <w:pPr>
              <w:jc w:val="center"/>
            </w:pPr>
            <w:r>
              <w:t>Thu dd/08/25</w:t>
            </w:r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26.2</w:t>
            </w:r>
          </w:p>
        </w:tc>
        <w:tc>
          <w:tcPr>
            <w:tcW w:type="dxa" w:w="1643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</w:tcPr>
          <w:p>
            <w:r/>
          </w:p>
        </w:tc>
      </w:tr>
    </w:tbl>
    <w:p w14:paraId="177D43CD" w14:textId="22354C26" w:rsidR="006B47F4" w:rsidRPr="009C564A" w:rsidRDefault="00D36E2D" w:rsidP="009C564A">
      <w:pPr>
        <w:shd w:val="clear" w:color="auto" w:fill="FFFFFF" w:themeFill="background1"/>
        <w:bidi w:val="0"/>
        <w:jc w:val="center"/>
        <w:rPr>
          <w:rFonts w:ascii="Tahoma" w:hAnsi="Tahoma" w:cs="Tahoma"/>
          <w:sz w:val="18"/>
          <w:szCs w:val="18"/>
          <w:rtl/>
        </w:rPr>
      </w:pPr>
      <w:r w:rsidRPr="009C564A">
        <w:rPr>
          <w:rFonts w:ascii="Tahoma" w:hAnsi="Tahoma" w:cs="Tahoma"/>
          <w:sz w:val="18"/>
          <w:szCs w:val="18"/>
          <w:rtl/>
        </w:rPr>
        <w:br w:type="textWrapping" w:clear="all"/>
      </w:r>
    </w:p>
    <w:p w14:paraId="2E3D1045" w14:textId="77777777" w:rsidR="00802FDA" w:rsidRDefault="00802FDA" w:rsidP="009C564A">
      <w:pPr>
        <w:bidi w:val="0"/>
        <w:jc w:val="center"/>
        <w:rPr>
          <w:rFonts w:ascii="Tahoma" w:hAnsi="Tahoma" w:cs="Tahoma"/>
          <w:sz w:val="18"/>
          <w:szCs w:val="18"/>
          <w:rtl/>
        </w:rPr>
      </w:pPr>
    </w:p>
    <w:sectPr w:rsidR="00802FDA" w:rsidSect="007F3AA0">
      <w:headerReference w:type="default" r:id="rId8"/>
      <w:footerReference w:type="default" r:id="rId9"/>
      <w:type w:val="continuous"/>
      <w:pgSz w:w="11906" w:h="16838" w:code="9"/>
      <w:pgMar w:top="2096" w:right="1106" w:bottom="2410" w:left="902" w:header="68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913EE" w14:textId="77777777" w:rsidR="006C0700" w:rsidRDefault="006C0700">
      <w:r>
        <w:separator/>
      </w:r>
    </w:p>
  </w:endnote>
  <w:endnote w:type="continuationSeparator" w:id="0">
    <w:p w14:paraId="008EF20F" w14:textId="77777777" w:rsidR="006C0700" w:rsidRDefault="006C0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CDDEE" w14:textId="171EB213" w:rsidR="00095013" w:rsidRPr="00E406DF" w:rsidRDefault="00A957A8" w:rsidP="003B66B7">
    <w:pPr>
      <w:tabs>
        <w:tab w:val="left" w:pos="6525"/>
        <w:tab w:val="right" w:pos="7915"/>
      </w:tabs>
      <w:rPr>
        <w:sz w:val="14"/>
        <w:szCs w:val="18"/>
        <w:lang w:eastAsia="hy-AM"/>
      </w:rPr>
    </w:pPr>
    <w:r>
      <w:rPr>
        <w:rFonts w:hint="cs"/>
        <w:noProof/>
        <w:sz w:val="14"/>
        <w:szCs w:val="18"/>
        <w:rtl/>
        <w:lang w:eastAsia="en-US"/>
      </w:rPr>
      <w:drawing>
        <wp:anchor distT="0" distB="0" distL="114300" distR="114300" simplePos="0" relativeHeight="251658752" behindDoc="0" locked="0" layoutInCell="1" allowOverlap="1" wp14:anchorId="0190A32F" wp14:editId="24D1013E">
          <wp:simplePos x="0" y="0"/>
          <wp:positionH relativeFrom="column">
            <wp:posOffset>583565</wp:posOffset>
          </wp:positionH>
          <wp:positionV relativeFrom="paragraph">
            <wp:posOffset>6350</wp:posOffset>
          </wp:positionV>
          <wp:extent cx="556260" cy="556260"/>
          <wp:effectExtent l="19050" t="0" r="0" b="0"/>
          <wp:wrapSquare wrapText="bothSides"/>
          <wp:docPr id="2" name="תמונה 2" descr="logoIQ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2" descr="logoIQC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6260" cy="556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cs"/>
        <w:noProof/>
        <w:sz w:val="14"/>
        <w:szCs w:val="18"/>
        <w:rtl/>
        <w:lang w:eastAsia="en-US"/>
      </w:rPr>
      <w:drawing>
        <wp:anchor distT="0" distB="0" distL="114300" distR="114300" simplePos="0" relativeHeight="251657728" behindDoc="0" locked="0" layoutInCell="1" allowOverlap="1" wp14:anchorId="01295FBA" wp14:editId="2B4A0407">
          <wp:simplePos x="0" y="0"/>
          <wp:positionH relativeFrom="column">
            <wp:posOffset>140970</wp:posOffset>
          </wp:positionH>
          <wp:positionV relativeFrom="paragraph">
            <wp:posOffset>-78105</wp:posOffset>
          </wp:positionV>
          <wp:extent cx="426720" cy="700405"/>
          <wp:effectExtent l="19050" t="0" r="0" b="0"/>
          <wp:wrapSquare wrapText="bothSides"/>
          <wp:docPr id="3" name="תמונה 1" descr="ISO 9001-2008 -AS9100-B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ISO 9001-2008 -AS9100-BW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26720" cy="7004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95013" w:rsidRPr="00E406DF">
      <w:rPr>
        <w:rFonts w:hint="cs"/>
        <w:sz w:val="14"/>
        <w:szCs w:val="18"/>
        <w:rtl/>
      </w:rPr>
      <w:t>הנהלה ומפעל:</w:t>
    </w:r>
    <w:r w:rsidR="00095013" w:rsidRPr="00E406DF">
      <w:rPr>
        <w:rFonts w:hint="cs"/>
        <w:sz w:val="14"/>
        <w:szCs w:val="18"/>
        <w:rtl/>
      </w:rPr>
      <w:tab/>
    </w:r>
    <w:r w:rsidR="003B66B7">
      <w:rPr>
        <w:sz w:val="14"/>
        <w:szCs w:val="18"/>
        <w:rtl/>
      </w:rPr>
      <w:tab/>
    </w:r>
    <w:r w:rsidR="00095013" w:rsidRPr="00E406DF">
      <w:rPr>
        <w:rFonts w:cs="Times New Roman"/>
        <w:sz w:val="14"/>
        <w:szCs w:val="18"/>
        <w:lang w:eastAsia="hy-AM"/>
      </w:rPr>
      <w:t>Headquarter &amp; Plant:</w:t>
    </w:r>
  </w:p>
  <w:p w14:paraId="261AE50E" w14:textId="77777777" w:rsidR="00095013" w:rsidRPr="00E406DF" w:rsidRDefault="00095013" w:rsidP="00A957A8">
    <w:pPr>
      <w:tabs>
        <w:tab w:val="right" w:pos="7915"/>
      </w:tabs>
      <w:rPr>
        <w:rFonts w:cs="Times New Roman"/>
        <w:spacing w:val="10"/>
        <w:sz w:val="12"/>
        <w:szCs w:val="12"/>
        <w:rtl/>
        <w:lang w:eastAsia="hy-AM"/>
      </w:rPr>
    </w:pPr>
    <w:r w:rsidRPr="00E406DF">
      <w:rPr>
        <w:rFonts w:hint="cs"/>
        <w:spacing w:val="10"/>
        <w:sz w:val="12"/>
        <w:szCs w:val="12"/>
        <w:rtl/>
      </w:rPr>
      <w:t xml:space="preserve">ת.ד. </w:t>
    </w:r>
    <w:r w:rsidRPr="00E406DF">
      <w:rPr>
        <w:rFonts w:hint="cs"/>
        <w:sz w:val="12"/>
        <w:szCs w:val="12"/>
        <w:rtl/>
      </w:rPr>
      <w:t>13008</w:t>
    </w:r>
    <w:r w:rsidRPr="00E406DF">
      <w:rPr>
        <w:rFonts w:hint="cs"/>
        <w:spacing w:val="10"/>
        <w:sz w:val="12"/>
        <w:szCs w:val="12"/>
        <w:rtl/>
      </w:rPr>
      <w:t>, נתניה 4237927</w:t>
    </w:r>
    <w:r w:rsidRPr="00E406DF">
      <w:rPr>
        <w:rFonts w:hint="cs"/>
        <w:spacing w:val="10"/>
        <w:sz w:val="12"/>
        <w:szCs w:val="12"/>
        <w:rtl/>
      </w:rPr>
      <w:tab/>
    </w:r>
    <w:r w:rsidRPr="00E406DF">
      <w:rPr>
        <w:rFonts w:cs="Times New Roman"/>
        <w:spacing w:val="10"/>
        <w:sz w:val="12"/>
        <w:szCs w:val="12"/>
        <w:lang w:eastAsia="hy-AM"/>
      </w:rPr>
      <w:t xml:space="preserve">Industrial Zone, </w:t>
    </w:r>
    <w:proofErr w:type="spellStart"/>
    <w:r w:rsidRPr="00E406DF">
      <w:rPr>
        <w:rFonts w:cs="Times New Roman"/>
        <w:spacing w:val="10"/>
        <w:sz w:val="12"/>
        <w:szCs w:val="12"/>
        <w:lang w:eastAsia="hy-AM"/>
      </w:rPr>
      <w:t>P.O.Box</w:t>
    </w:r>
    <w:proofErr w:type="spellEnd"/>
    <w:r w:rsidRPr="00E406DF">
      <w:rPr>
        <w:rFonts w:cs="Times New Roman"/>
        <w:spacing w:val="10"/>
        <w:sz w:val="12"/>
        <w:szCs w:val="12"/>
        <w:lang w:eastAsia="hy-AM"/>
      </w:rPr>
      <w:t xml:space="preserve"> 13008 Netanya 4237927 Israel </w:t>
    </w:r>
  </w:p>
  <w:p w14:paraId="70D20BA5" w14:textId="77777777" w:rsidR="00095013" w:rsidRPr="00E406DF" w:rsidRDefault="00095013" w:rsidP="00A957A8">
    <w:pPr>
      <w:tabs>
        <w:tab w:val="right" w:pos="7915"/>
      </w:tabs>
      <w:rPr>
        <w:spacing w:val="10"/>
        <w:sz w:val="12"/>
        <w:szCs w:val="12"/>
        <w:rtl/>
        <w:lang w:eastAsia="hy-AM"/>
      </w:rPr>
    </w:pPr>
    <w:r w:rsidRPr="00E406DF">
      <w:rPr>
        <w:rFonts w:hint="cs"/>
        <w:spacing w:val="10"/>
        <w:sz w:val="12"/>
        <w:szCs w:val="12"/>
        <w:rtl/>
      </w:rPr>
      <w:t xml:space="preserve">טלפון: </w:t>
    </w:r>
    <w:r w:rsidRPr="00E406DF">
      <w:rPr>
        <w:spacing w:val="10"/>
        <w:sz w:val="12"/>
        <w:szCs w:val="12"/>
        <w:rtl/>
      </w:rPr>
      <w:t>8619096</w:t>
    </w:r>
    <w:r w:rsidRPr="00E406DF">
      <w:rPr>
        <w:rFonts w:hint="cs"/>
        <w:spacing w:val="10"/>
        <w:sz w:val="12"/>
        <w:szCs w:val="12"/>
        <w:rtl/>
      </w:rPr>
      <w:t>-</w:t>
    </w:r>
    <w:r w:rsidRPr="00E406DF">
      <w:rPr>
        <w:rFonts w:cs="Times New Roman"/>
        <w:spacing w:val="10"/>
        <w:sz w:val="12"/>
        <w:szCs w:val="12"/>
        <w:lang w:eastAsia="hy-AM"/>
      </w:rPr>
      <w:t xml:space="preserve"> </w:t>
    </w:r>
    <w:r w:rsidRPr="00E406DF">
      <w:rPr>
        <w:rFonts w:hint="cs"/>
        <w:spacing w:val="10"/>
        <w:sz w:val="12"/>
        <w:szCs w:val="12"/>
        <w:rtl/>
      </w:rPr>
      <w:t xml:space="preserve">09  </w:t>
    </w:r>
    <w:r w:rsidRPr="00E406DF">
      <w:rPr>
        <w:rFonts w:cs="Times New Roman" w:hint="cs"/>
        <w:spacing w:val="10"/>
        <w:sz w:val="12"/>
        <w:szCs w:val="12"/>
      </w:rPr>
      <w:t>T</w:t>
    </w:r>
    <w:r w:rsidRPr="00E406DF">
      <w:rPr>
        <w:rFonts w:cs="Times New Roman"/>
        <w:spacing w:val="10"/>
        <w:sz w:val="12"/>
        <w:szCs w:val="12"/>
      </w:rPr>
      <w:t>el</w:t>
    </w:r>
    <w:r w:rsidRPr="00E406DF">
      <w:rPr>
        <w:spacing w:val="10"/>
        <w:sz w:val="12"/>
        <w:szCs w:val="12"/>
        <w:lang w:eastAsia="hy-AM"/>
      </w:rPr>
      <w:t>:</w:t>
    </w:r>
    <w:r w:rsidRPr="00E406DF">
      <w:rPr>
        <w:rFonts w:hint="cs"/>
        <w:spacing w:val="10"/>
        <w:sz w:val="12"/>
        <w:szCs w:val="12"/>
        <w:rtl/>
      </w:rPr>
      <w:tab/>
      <w:t>פקס: 09-8620626</w:t>
    </w:r>
    <w:r w:rsidRPr="00E406DF">
      <w:rPr>
        <w:spacing w:val="10"/>
        <w:sz w:val="12"/>
        <w:szCs w:val="12"/>
        <w:rtl/>
        <w:lang w:eastAsia="hy-AM"/>
      </w:rPr>
      <w:t>:</w:t>
    </w:r>
    <w:r w:rsidRPr="00E406DF">
      <w:rPr>
        <w:rFonts w:cs="Times New Roman"/>
        <w:spacing w:val="10"/>
        <w:sz w:val="12"/>
        <w:szCs w:val="12"/>
        <w:rtl/>
        <w:lang w:eastAsia="hy-AM"/>
      </w:rPr>
      <w:t xml:space="preserve">  </w:t>
    </w:r>
    <w:r w:rsidRPr="00E406DF">
      <w:rPr>
        <w:rFonts w:cs="Times New Roman"/>
        <w:spacing w:val="10"/>
        <w:sz w:val="12"/>
        <w:szCs w:val="12"/>
        <w:lang w:eastAsia="hy-AM"/>
      </w:rPr>
      <w:t>F</w:t>
    </w:r>
    <w:r w:rsidRPr="00E406DF">
      <w:rPr>
        <w:spacing w:val="10"/>
        <w:sz w:val="12"/>
        <w:szCs w:val="12"/>
        <w:lang w:eastAsia="hy-AM"/>
      </w:rPr>
      <w:t>ax</w:t>
    </w:r>
  </w:p>
  <w:p w14:paraId="4515B6AC" w14:textId="4376C0B8" w:rsidR="00095013" w:rsidRPr="00E406DF" w:rsidRDefault="00111F88" w:rsidP="00111F88">
    <w:pPr>
      <w:tabs>
        <w:tab w:val="left" w:pos="7183"/>
      </w:tabs>
      <w:rPr>
        <w:rFonts w:cs="Times New Roman"/>
        <w:spacing w:val="10"/>
        <w:sz w:val="12"/>
        <w:szCs w:val="12"/>
        <w:rtl/>
      </w:rPr>
    </w:pPr>
    <w:r>
      <w:rPr>
        <w:rFonts w:cs="Times New Roman"/>
        <w:spacing w:val="10"/>
        <w:sz w:val="12"/>
        <w:szCs w:val="12"/>
        <w:rtl/>
      </w:rPr>
      <w:tab/>
    </w:r>
  </w:p>
  <w:p w14:paraId="6D0DB687" w14:textId="77777777" w:rsidR="00095013" w:rsidRPr="00E406DF" w:rsidRDefault="00095013" w:rsidP="00A957A8">
    <w:pPr>
      <w:tabs>
        <w:tab w:val="right" w:pos="7915"/>
      </w:tabs>
      <w:rPr>
        <w:noProof/>
        <w:sz w:val="14"/>
        <w:szCs w:val="18"/>
        <w:lang w:eastAsia="hy-AM"/>
      </w:rPr>
    </w:pPr>
    <w:r w:rsidRPr="00E406DF">
      <w:rPr>
        <w:rFonts w:hint="cs"/>
        <w:noProof/>
        <w:sz w:val="14"/>
        <w:szCs w:val="18"/>
        <w:rtl/>
      </w:rPr>
      <w:t>שלוחת מעלות:</w:t>
    </w:r>
    <w:r w:rsidRPr="00E406DF">
      <w:rPr>
        <w:rFonts w:hint="cs"/>
        <w:noProof/>
        <w:sz w:val="14"/>
        <w:szCs w:val="18"/>
        <w:rtl/>
      </w:rPr>
      <w:tab/>
    </w:r>
    <w:r w:rsidRPr="00E406DF">
      <w:rPr>
        <w:rFonts w:cs="Times New Roman"/>
        <w:sz w:val="14"/>
        <w:szCs w:val="18"/>
        <w:lang w:eastAsia="hy-AM"/>
      </w:rPr>
      <w:t>Maalot Branch</w:t>
    </w:r>
  </w:p>
  <w:p w14:paraId="42205546" w14:textId="77777777" w:rsidR="00095013" w:rsidRPr="00E406DF" w:rsidRDefault="00095013" w:rsidP="00A957A8">
    <w:pPr>
      <w:tabs>
        <w:tab w:val="right" w:pos="7915"/>
      </w:tabs>
      <w:rPr>
        <w:sz w:val="12"/>
        <w:szCs w:val="12"/>
        <w:rtl/>
      </w:rPr>
    </w:pPr>
    <w:r w:rsidRPr="00E406DF">
      <w:rPr>
        <w:rFonts w:hint="cs"/>
        <w:sz w:val="12"/>
        <w:szCs w:val="12"/>
        <w:rtl/>
      </w:rPr>
      <w:t xml:space="preserve">ת.ד.  9003, אזור התעשיה מעלות, 24952  </w:t>
    </w:r>
    <w:r w:rsidRPr="00E406DF">
      <w:rPr>
        <w:rFonts w:hint="cs"/>
        <w:sz w:val="12"/>
        <w:szCs w:val="12"/>
        <w:rtl/>
      </w:rPr>
      <w:tab/>
      <w:t xml:space="preserve">             </w:t>
    </w:r>
    <w:r w:rsidRPr="00E406DF">
      <w:rPr>
        <w:rFonts w:cs="Times New Roman" w:hint="cs"/>
        <w:spacing w:val="10"/>
        <w:sz w:val="12"/>
        <w:szCs w:val="12"/>
        <w:lang w:eastAsia="hy-AM"/>
      </w:rPr>
      <w:t>I</w:t>
    </w:r>
    <w:r w:rsidRPr="00E406DF">
      <w:rPr>
        <w:rFonts w:cs="Times New Roman"/>
        <w:spacing w:val="10"/>
        <w:sz w:val="12"/>
        <w:szCs w:val="12"/>
        <w:lang w:eastAsia="hy-AM"/>
      </w:rPr>
      <w:t xml:space="preserve">ndustrial </w:t>
    </w:r>
    <w:proofErr w:type="spellStart"/>
    <w:r w:rsidRPr="00E406DF">
      <w:rPr>
        <w:rFonts w:cs="Times New Roman"/>
        <w:spacing w:val="10"/>
        <w:sz w:val="12"/>
        <w:szCs w:val="12"/>
        <w:lang w:eastAsia="hy-AM"/>
      </w:rPr>
      <w:t>Zone,P.O.Box</w:t>
    </w:r>
    <w:proofErr w:type="spellEnd"/>
    <w:r w:rsidRPr="00E406DF">
      <w:rPr>
        <w:rFonts w:cs="Times New Roman"/>
        <w:spacing w:val="10"/>
        <w:sz w:val="12"/>
        <w:szCs w:val="12"/>
        <w:lang w:eastAsia="hy-AM"/>
      </w:rPr>
      <w:t xml:space="preserve"> 431 Maalot </w:t>
    </w:r>
  </w:p>
  <w:p w14:paraId="6D743E8F" w14:textId="77777777" w:rsidR="00095013" w:rsidRPr="00E406DF" w:rsidRDefault="00095013" w:rsidP="00A957A8">
    <w:pPr>
      <w:tabs>
        <w:tab w:val="right" w:pos="7915"/>
      </w:tabs>
      <w:rPr>
        <w:noProof/>
        <w:sz w:val="14"/>
        <w:szCs w:val="18"/>
      </w:rPr>
    </w:pPr>
    <w:r w:rsidRPr="00E406DF">
      <w:rPr>
        <w:rFonts w:hint="cs"/>
        <w:sz w:val="12"/>
        <w:szCs w:val="12"/>
        <w:rtl/>
      </w:rPr>
      <w:t>טלפון: 04-9575050-</w:t>
    </w:r>
    <w:r w:rsidRPr="00E406DF">
      <w:rPr>
        <w:sz w:val="12"/>
        <w:szCs w:val="12"/>
        <w:lang w:eastAsia="hy-AM"/>
      </w:rPr>
      <w:t xml:space="preserve"> </w:t>
    </w:r>
    <w:r w:rsidRPr="00E406DF">
      <w:rPr>
        <w:rFonts w:cs="Times New Roman" w:hint="cs"/>
        <w:spacing w:val="10"/>
        <w:sz w:val="12"/>
        <w:szCs w:val="12"/>
      </w:rPr>
      <w:t>T</w:t>
    </w:r>
    <w:r w:rsidRPr="00E406DF">
      <w:rPr>
        <w:rFonts w:cs="Times New Roman"/>
        <w:spacing w:val="10"/>
        <w:sz w:val="12"/>
        <w:szCs w:val="12"/>
      </w:rPr>
      <w:t>el</w:t>
    </w:r>
    <w:r w:rsidRPr="00E406DF">
      <w:rPr>
        <w:sz w:val="12"/>
        <w:szCs w:val="12"/>
        <w:lang w:eastAsia="hy-AM"/>
      </w:rPr>
      <w:t>:</w:t>
    </w:r>
    <w:r w:rsidRPr="00E406DF">
      <w:rPr>
        <w:sz w:val="12"/>
        <w:szCs w:val="12"/>
      </w:rPr>
      <w:tab/>
    </w:r>
    <w:r w:rsidRPr="00E406DF">
      <w:rPr>
        <w:rFonts w:hint="cs"/>
        <w:sz w:val="12"/>
        <w:szCs w:val="12"/>
        <w:rtl/>
      </w:rPr>
      <w:t>פקס: 04-9575051</w:t>
    </w:r>
    <w:r w:rsidRPr="00E406DF">
      <w:rPr>
        <w:sz w:val="12"/>
        <w:szCs w:val="12"/>
        <w:rtl/>
        <w:lang w:eastAsia="hy-AM"/>
      </w:rPr>
      <w:t>:</w:t>
    </w:r>
    <w:r w:rsidRPr="00E406DF">
      <w:rPr>
        <w:sz w:val="12"/>
        <w:szCs w:val="12"/>
        <w:lang w:eastAsia="hy-AM"/>
      </w:rPr>
      <w:t xml:space="preserve"> </w:t>
    </w:r>
    <w:r w:rsidRPr="00E406DF">
      <w:rPr>
        <w:rFonts w:hint="cs"/>
        <w:sz w:val="12"/>
        <w:szCs w:val="12"/>
        <w:lang w:eastAsia="hy-AM"/>
      </w:rPr>
      <w:t>F</w:t>
    </w:r>
    <w:r w:rsidRPr="00E406DF">
      <w:rPr>
        <w:sz w:val="12"/>
        <w:szCs w:val="12"/>
        <w:lang w:eastAsia="hy-AM"/>
      </w:rPr>
      <w:t>ax</w:t>
    </w:r>
    <w:r w:rsidRPr="00E406DF">
      <w:rPr>
        <w:sz w:val="12"/>
        <w:szCs w:val="12"/>
        <w:rtl/>
        <w:lang w:eastAsia="hy-AM"/>
      </w:rPr>
      <w:t xml:space="preserve"> </w:t>
    </w:r>
    <w:r w:rsidRPr="00E406DF">
      <w:rPr>
        <w:rFonts w:hint="cs"/>
        <w:sz w:val="12"/>
        <w:szCs w:val="12"/>
        <w:rtl/>
      </w:rPr>
      <w:t xml:space="preserve"> </w:t>
    </w:r>
  </w:p>
  <w:p w14:paraId="1F90F5E1" w14:textId="77777777" w:rsidR="00095013" w:rsidRDefault="00095013">
    <w:pPr>
      <w:tabs>
        <w:tab w:val="right" w:pos="7920"/>
      </w:tabs>
      <w:ind w:right="1980"/>
      <w:rPr>
        <w:noProof/>
      </w:rPr>
    </w:pPr>
  </w:p>
  <w:p w14:paraId="17356B05" w14:textId="77777777" w:rsidR="002529EC" w:rsidRDefault="002529EC">
    <w:pPr>
      <w:tabs>
        <w:tab w:val="right" w:pos="7920"/>
      </w:tabs>
      <w:ind w:right="198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42C47" w14:textId="77777777" w:rsidR="006C0700" w:rsidRDefault="006C0700">
      <w:r>
        <w:separator/>
      </w:r>
    </w:p>
  </w:footnote>
  <w:footnote w:type="continuationSeparator" w:id="0">
    <w:p w14:paraId="50C45F9B" w14:textId="77777777" w:rsidR="006C0700" w:rsidRDefault="006C0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C3BE" w14:textId="77777777" w:rsidR="002529EC" w:rsidRDefault="00F342CC" w:rsidP="00775194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rtl/>
      </w:rPr>
    </w:pPr>
    <w:r>
      <w:rPr>
        <w:noProof/>
        <w:rtl/>
        <w:lang w:eastAsia="en-US"/>
      </w:rPr>
      <w:drawing>
        <wp:anchor distT="0" distB="0" distL="114300" distR="114300" simplePos="0" relativeHeight="251656704" behindDoc="0" locked="0" layoutInCell="1" allowOverlap="1" wp14:anchorId="17534D82" wp14:editId="6E6819D9">
          <wp:simplePos x="0" y="0"/>
          <wp:positionH relativeFrom="column">
            <wp:posOffset>-79155</wp:posOffset>
          </wp:positionH>
          <wp:positionV relativeFrom="paragraph">
            <wp:posOffset>-2540</wp:posOffset>
          </wp:positionV>
          <wp:extent cx="6592986" cy="495300"/>
          <wp:effectExtent l="0" t="0" r="0" b="0"/>
          <wp:wrapNone/>
          <wp:docPr id="1" name="תמונה 6" descr="ram01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ram01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4679" cy="4954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7803F2" w14:textId="77777777" w:rsidR="00850A69" w:rsidRDefault="00850A69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rtl/>
      </w:rPr>
    </w:pPr>
  </w:p>
  <w:p w14:paraId="3A3C61E5" w14:textId="77777777" w:rsidR="00850A69" w:rsidRDefault="00850A69">
    <w:pPr>
      <w:pStyle w:val="Header"/>
      <w:tabs>
        <w:tab w:val="clear" w:pos="4153"/>
        <w:tab w:val="clear" w:pos="8306"/>
        <w:tab w:val="center" w:pos="5040"/>
        <w:tab w:val="right" w:pos="10080"/>
      </w:tabs>
    </w:pPr>
  </w:p>
  <w:p w14:paraId="17EDFB57" w14:textId="77777777" w:rsidR="004C6B9D" w:rsidRPr="004C6B9D" w:rsidRDefault="004C6B9D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sz w:val="16"/>
        <w:szCs w:val="16"/>
        <w:rtl/>
      </w:rPr>
    </w:pPr>
  </w:p>
  <w:p w14:paraId="6E3A0573" w14:textId="77777777" w:rsidR="00C723D6" w:rsidRPr="00420D83" w:rsidRDefault="00C723D6" w:rsidP="00616C93">
    <w:pPr>
      <w:pStyle w:val="Header"/>
      <w:tabs>
        <w:tab w:val="clear" w:pos="4153"/>
        <w:tab w:val="clear" w:pos="8306"/>
        <w:tab w:val="center" w:pos="5040"/>
        <w:tab w:val="right" w:pos="10080"/>
      </w:tabs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6D5291"/>
    <w:multiLevelType w:val="hybridMultilevel"/>
    <w:tmpl w:val="DD8E4186"/>
    <w:lvl w:ilvl="0" w:tplc="0338FED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400E0"/>
    <w:multiLevelType w:val="hybridMultilevel"/>
    <w:tmpl w:val="845AFB62"/>
    <w:lvl w:ilvl="0" w:tplc="040D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3" w15:restartNumberingAfterBreak="0">
    <w:nsid w:val="025E10DA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4" w15:restartNumberingAfterBreak="0">
    <w:nsid w:val="0E1D2B4B"/>
    <w:multiLevelType w:val="hybridMultilevel"/>
    <w:tmpl w:val="4B184AB0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14617C0C"/>
    <w:multiLevelType w:val="hybridMultilevel"/>
    <w:tmpl w:val="95FA0A6A"/>
    <w:lvl w:ilvl="0" w:tplc="D61CAB8E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6" w15:restartNumberingAfterBreak="0">
    <w:nsid w:val="18971A69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7" w15:restartNumberingAfterBreak="0">
    <w:nsid w:val="20603AAD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8" w15:restartNumberingAfterBreak="0">
    <w:nsid w:val="2EDF6622"/>
    <w:multiLevelType w:val="singleLevel"/>
    <w:tmpl w:val="1B062BDC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i w:val="0"/>
        <w:sz w:val="24"/>
        <w:u w:val="none"/>
      </w:rPr>
    </w:lvl>
  </w:abstractNum>
  <w:abstractNum w:abstractNumId="9" w15:restartNumberingAfterBreak="0">
    <w:nsid w:val="322B47A6"/>
    <w:multiLevelType w:val="hybridMultilevel"/>
    <w:tmpl w:val="3FA615CE"/>
    <w:lvl w:ilvl="0" w:tplc="040D0001">
      <w:start w:val="1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hAnsi="Symbol" w:hint="default"/>
      </w:rPr>
    </w:lvl>
    <w:lvl w:ilvl="1" w:tplc="F28C84EE">
      <w:start w:val="1"/>
      <w:numFmt w:val="decimal"/>
      <w:lvlText w:val="%2."/>
      <w:lvlJc w:val="left"/>
      <w:pPr>
        <w:tabs>
          <w:tab w:val="num" w:pos="1800"/>
        </w:tabs>
        <w:ind w:left="1800" w:right="1800" w:hanging="360"/>
      </w:pPr>
      <w:rPr>
        <w:rFonts w:hint="cs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10" w15:restartNumberingAfterBreak="0">
    <w:nsid w:val="77745F58"/>
    <w:multiLevelType w:val="multilevel"/>
    <w:tmpl w:val="E79E6022"/>
    <w:lvl w:ilvl="0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140"/>
        </w:tabs>
        <w:ind w:left="4140" w:right="414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5040"/>
        </w:tabs>
        <w:ind w:left="5040" w:right="504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6300"/>
        </w:tabs>
        <w:ind w:left="6300" w:right="630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7560"/>
        </w:tabs>
        <w:ind w:left="7560" w:right="756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8460"/>
        </w:tabs>
        <w:ind w:left="8460" w:right="846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right="972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0620"/>
        </w:tabs>
        <w:ind w:left="10620" w:right="1062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1880"/>
        </w:tabs>
        <w:ind w:left="11880" w:right="11880" w:hanging="2160"/>
      </w:pPr>
      <w:rPr>
        <w:rFonts w:hint="cs"/>
      </w:rPr>
    </w:lvl>
  </w:abstractNum>
  <w:num w:numId="1" w16cid:durableId="583681950">
    <w:abstractNumId w:val="0"/>
    <w:lvlOverride w:ilvl="0">
      <w:lvl w:ilvl="0">
        <w:start w:val="2"/>
        <w:numFmt w:val="chosung"/>
        <w:lvlText w:val="-"/>
        <w:legacy w:legacy="1" w:legacySpace="0" w:legacyIndent="360"/>
        <w:lvlJc w:val="left"/>
        <w:pPr>
          <w:ind w:left="360" w:right="360" w:hanging="360"/>
        </w:pPr>
        <w:rPr>
          <w:sz w:val="24"/>
        </w:rPr>
      </w:lvl>
    </w:lvlOverride>
  </w:num>
  <w:num w:numId="2" w16cid:durableId="350959089">
    <w:abstractNumId w:val="5"/>
  </w:num>
  <w:num w:numId="3" w16cid:durableId="727647958">
    <w:abstractNumId w:val="8"/>
  </w:num>
  <w:num w:numId="4" w16cid:durableId="537855837">
    <w:abstractNumId w:val="4"/>
  </w:num>
  <w:num w:numId="5" w16cid:durableId="886990268">
    <w:abstractNumId w:val="7"/>
  </w:num>
  <w:num w:numId="6" w16cid:durableId="2004625967">
    <w:abstractNumId w:val="2"/>
  </w:num>
  <w:num w:numId="7" w16cid:durableId="1224633706">
    <w:abstractNumId w:val="9"/>
  </w:num>
  <w:num w:numId="8" w16cid:durableId="985625224">
    <w:abstractNumId w:val="6"/>
  </w:num>
  <w:num w:numId="9" w16cid:durableId="1117021881">
    <w:abstractNumId w:val="10"/>
  </w:num>
  <w:num w:numId="10" w16cid:durableId="1898392330">
    <w:abstractNumId w:val="3"/>
  </w:num>
  <w:num w:numId="11" w16cid:durableId="1856262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7E18"/>
    <w:rsid w:val="00007D03"/>
    <w:rsid w:val="000123BC"/>
    <w:rsid w:val="00030355"/>
    <w:rsid w:val="0004275C"/>
    <w:rsid w:val="00043BBB"/>
    <w:rsid w:val="00044435"/>
    <w:rsid w:val="00065AEC"/>
    <w:rsid w:val="00067E18"/>
    <w:rsid w:val="00077F4B"/>
    <w:rsid w:val="00095013"/>
    <w:rsid w:val="000975E7"/>
    <w:rsid w:val="000A70A8"/>
    <w:rsid w:val="000B1BF9"/>
    <w:rsid w:val="000B3D4D"/>
    <w:rsid w:val="000C42CF"/>
    <w:rsid w:val="000D6A98"/>
    <w:rsid w:val="000D7905"/>
    <w:rsid w:val="000F2F57"/>
    <w:rsid w:val="000F798F"/>
    <w:rsid w:val="0010175B"/>
    <w:rsid w:val="00104942"/>
    <w:rsid w:val="00111F88"/>
    <w:rsid w:val="0011298C"/>
    <w:rsid w:val="00117B0C"/>
    <w:rsid w:val="001244F8"/>
    <w:rsid w:val="00126EC6"/>
    <w:rsid w:val="00135CDA"/>
    <w:rsid w:val="00140365"/>
    <w:rsid w:val="00144651"/>
    <w:rsid w:val="0014491B"/>
    <w:rsid w:val="0014564A"/>
    <w:rsid w:val="00145B93"/>
    <w:rsid w:val="001557EE"/>
    <w:rsid w:val="0016661A"/>
    <w:rsid w:val="00180925"/>
    <w:rsid w:val="001911AD"/>
    <w:rsid w:val="00193EB9"/>
    <w:rsid w:val="00194CC7"/>
    <w:rsid w:val="00196402"/>
    <w:rsid w:val="001B07FD"/>
    <w:rsid w:val="001B30C9"/>
    <w:rsid w:val="001F5021"/>
    <w:rsid w:val="00214589"/>
    <w:rsid w:val="00214BF9"/>
    <w:rsid w:val="002479A8"/>
    <w:rsid w:val="00247DD4"/>
    <w:rsid w:val="002529EC"/>
    <w:rsid w:val="00260656"/>
    <w:rsid w:val="00267EF8"/>
    <w:rsid w:val="002A773A"/>
    <w:rsid w:val="002B023F"/>
    <w:rsid w:val="002B34E3"/>
    <w:rsid w:val="002D0431"/>
    <w:rsid w:val="002D4BC0"/>
    <w:rsid w:val="002E2D1D"/>
    <w:rsid w:val="002E7A19"/>
    <w:rsid w:val="0033674D"/>
    <w:rsid w:val="003742BE"/>
    <w:rsid w:val="00396270"/>
    <w:rsid w:val="003963EA"/>
    <w:rsid w:val="003B5308"/>
    <w:rsid w:val="003B6368"/>
    <w:rsid w:val="003B66B7"/>
    <w:rsid w:val="003C0FED"/>
    <w:rsid w:val="003C27E6"/>
    <w:rsid w:val="003D1004"/>
    <w:rsid w:val="003D77E9"/>
    <w:rsid w:val="003E50B6"/>
    <w:rsid w:val="0042201B"/>
    <w:rsid w:val="00441504"/>
    <w:rsid w:val="00441DF8"/>
    <w:rsid w:val="00441FE6"/>
    <w:rsid w:val="00461D38"/>
    <w:rsid w:val="004622EA"/>
    <w:rsid w:val="00471EE3"/>
    <w:rsid w:val="0049312D"/>
    <w:rsid w:val="004B1AC9"/>
    <w:rsid w:val="004C6B9D"/>
    <w:rsid w:val="004D3290"/>
    <w:rsid w:val="004F5364"/>
    <w:rsid w:val="0052067E"/>
    <w:rsid w:val="00521536"/>
    <w:rsid w:val="005312ED"/>
    <w:rsid w:val="005400D5"/>
    <w:rsid w:val="00540D00"/>
    <w:rsid w:val="00571CE3"/>
    <w:rsid w:val="00575C0B"/>
    <w:rsid w:val="00577CD0"/>
    <w:rsid w:val="00584BCE"/>
    <w:rsid w:val="00584C92"/>
    <w:rsid w:val="005860B8"/>
    <w:rsid w:val="005A484F"/>
    <w:rsid w:val="005B7143"/>
    <w:rsid w:val="005C051D"/>
    <w:rsid w:val="005C5446"/>
    <w:rsid w:val="005C5701"/>
    <w:rsid w:val="005E1C5E"/>
    <w:rsid w:val="005E4AE3"/>
    <w:rsid w:val="00616C93"/>
    <w:rsid w:val="00621230"/>
    <w:rsid w:val="00623170"/>
    <w:rsid w:val="00645BAD"/>
    <w:rsid w:val="00647302"/>
    <w:rsid w:val="0065293B"/>
    <w:rsid w:val="006557DD"/>
    <w:rsid w:val="00670513"/>
    <w:rsid w:val="0067417D"/>
    <w:rsid w:val="00675AB3"/>
    <w:rsid w:val="00675DAF"/>
    <w:rsid w:val="006A11D0"/>
    <w:rsid w:val="006B132E"/>
    <w:rsid w:val="006B2F8C"/>
    <w:rsid w:val="006B47F4"/>
    <w:rsid w:val="006C0700"/>
    <w:rsid w:val="006C0CC5"/>
    <w:rsid w:val="006D6C06"/>
    <w:rsid w:val="006D6C68"/>
    <w:rsid w:val="006E061A"/>
    <w:rsid w:val="006E06DB"/>
    <w:rsid w:val="006E19F9"/>
    <w:rsid w:val="006F49F2"/>
    <w:rsid w:val="007055CE"/>
    <w:rsid w:val="00707623"/>
    <w:rsid w:val="007115AA"/>
    <w:rsid w:val="00717DC8"/>
    <w:rsid w:val="007265EE"/>
    <w:rsid w:val="0072684C"/>
    <w:rsid w:val="00730E24"/>
    <w:rsid w:val="0074795C"/>
    <w:rsid w:val="00760D0E"/>
    <w:rsid w:val="00764812"/>
    <w:rsid w:val="00775194"/>
    <w:rsid w:val="00786CCD"/>
    <w:rsid w:val="00787205"/>
    <w:rsid w:val="00791FF8"/>
    <w:rsid w:val="007A279E"/>
    <w:rsid w:val="007B546C"/>
    <w:rsid w:val="007C4747"/>
    <w:rsid w:val="007C479A"/>
    <w:rsid w:val="007E0A62"/>
    <w:rsid w:val="007E6577"/>
    <w:rsid w:val="007F3AA0"/>
    <w:rsid w:val="00802FDA"/>
    <w:rsid w:val="00807B94"/>
    <w:rsid w:val="0081173E"/>
    <w:rsid w:val="00812BF0"/>
    <w:rsid w:val="00813283"/>
    <w:rsid w:val="0081465C"/>
    <w:rsid w:val="008163A7"/>
    <w:rsid w:val="008175B4"/>
    <w:rsid w:val="00844057"/>
    <w:rsid w:val="00850A69"/>
    <w:rsid w:val="00860122"/>
    <w:rsid w:val="00862CCC"/>
    <w:rsid w:val="00867139"/>
    <w:rsid w:val="0087658F"/>
    <w:rsid w:val="00890029"/>
    <w:rsid w:val="00893AF1"/>
    <w:rsid w:val="008976D5"/>
    <w:rsid w:val="008A5166"/>
    <w:rsid w:val="008B6921"/>
    <w:rsid w:val="008C1F73"/>
    <w:rsid w:val="008D5C75"/>
    <w:rsid w:val="008E3526"/>
    <w:rsid w:val="008F24A0"/>
    <w:rsid w:val="00923282"/>
    <w:rsid w:val="00924B08"/>
    <w:rsid w:val="0095134F"/>
    <w:rsid w:val="009631F3"/>
    <w:rsid w:val="00965480"/>
    <w:rsid w:val="00980F1B"/>
    <w:rsid w:val="00981E80"/>
    <w:rsid w:val="00992332"/>
    <w:rsid w:val="009945EA"/>
    <w:rsid w:val="009968C9"/>
    <w:rsid w:val="009B3B23"/>
    <w:rsid w:val="009C564A"/>
    <w:rsid w:val="009D5EDF"/>
    <w:rsid w:val="009E052E"/>
    <w:rsid w:val="009E13D1"/>
    <w:rsid w:val="009F3E7E"/>
    <w:rsid w:val="00A05F4C"/>
    <w:rsid w:val="00A1348A"/>
    <w:rsid w:val="00A31EA8"/>
    <w:rsid w:val="00A42A11"/>
    <w:rsid w:val="00A43F82"/>
    <w:rsid w:val="00A479AB"/>
    <w:rsid w:val="00A700BE"/>
    <w:rsid w:val="00A7466D"/>
    <w:rsid w:val="00A957A8"/>
    <w:rsid w:val="00AA0F9E"/>
    <w:rsid w:val="00AB784B"/>
    <w:rsid w:val="00AC7117"/>
    <w:rsid w:val="00AE0578"/>
    <w:rsid w:val="00B03334"/>
    <w:rsid w:val="00B1318A"/>
    <w:rsid w:val="00B13891"/>
    <w:rsid w:val="00B144CA"/>
    <w:rsid w:val="00B2332F"/>
    <w:rsid w:val="00B37825"/>
    <w:rsid w:val="00B44E4B"/>
    <w:rsid w:val="00B57078"/>
    <w:rsid w:val="00B67C93"/>
    <w:rsid w:val="00B82495"/>
    <w:rsid w:val="00B8605A"/>
    <w:rsid w:val="00B9075A"/>
    <w:rsid w:val="00B95E84"/>
    <w:rsid w:val="00BB4799"/>
    <w:rsid w:val="00BB598B"/>
    <w:rsid w:val="00BC0A2D"/>
    <w:rsid w:val="00BC3C5D"/>
    <w:rsid w:val="00BC62E0"/>
    <w:rsid w:val="00BD6638"/>
    <w:rsid w:val="00C116B5"/>
    <w:rsid w:val="00C22CE2"/>
    <w:rsid w:val="00C4232F"/>
    <w:rsid w:val="00C451A5"/>
    <w:rsid w:val="00C62724"/>
    <w:rsid w:val="00C62F68"/>
    <w:rsid w:val="00C723D6"/>
    <w:rsid w:val="00C94E45"/>
    <w:rsid w:val="00CA1D0E"/>
    <w:rsid w:val="00CB6827"/>
    <w:rsid w:val="00CC49FD"/>
    <w:rsid w:val="00CD1510"/>
    <w:rsid w:val="00CF7E8D"/>
    <w:rsid w:val="00D33CDC"/>
    <w:rsid w:val="00D36E2D"/>
    <w:rsid w:val="00D41D42"/>
    <w:rsid w:val="00D50856"/>
    <w:rsid w:val="00D50C27"/>
    <w:rsid w:val="00D5657A"/>
    <w:rsid w:val="00D63F04"/>
    <w:rsid w:val="00D735CE"/>
    <w:rsid w:val="00D77ED2"/>
    <w:rsid w:val="00D77F1E"/>
    <w:rsid w:val="00D83734"/>
    <w:rsid w:val="00D94A3C"/>
    <w:rsid w:val="00DA2A9D"/>
    <w:rsid w:val="00DA6F98"/>
    <w:rsid w:val="00DB79A3"/>
    <w:rsid w:val="00DC20F4"/>
    <w:rsid w:val="00DD1BFA"/>
    <w:rsid w:val="00DD49F5"/>
    <w:rsid w:val="00DD661F"/>
    <w:rsid w:val="00DF0B96"/>
    <w:rsid w:val="00E1324B"/>
    <w:rsid w:val="00E173DD"/>
    <w:rsid w:val="00E23071"/>
    <w:rsid w:val="00E34B8C"/>
    <w:rsid w:val="00E406DF"/>
    <w:rsid w:val="00E51FB3"/>
    <w:rsid w:val="00E5658C"/>
    <w:rsid w:val="00E57325"/>
    <w:rsid w:val="00E7090E"/>
    <w:rsid w:val="00E76B50"/>
    <w:rsid w:val="00E845D1"/>
    <w:rsid w:val="00E95D73"/>
    <w:rsid w:val="00E97FFA"/>
    <w:rsid w:val="00EC026A"/>
    <w:rsid w:val="00EC0402"/>
    <w:rsid w:val="00EC5268"/>
    <w:rsid w:val="00EE532E"/>
    <w:rsid w:val="00EF2A7D"/>
    <w:rsid w:val="00F342CC"/>
    <w:rsid w:val="00F509FF"/>
    <w:rsid w:val="00F614B4"/>
    <w:rsid w:val="00F71EA8"/>
    <w:rsid w:val="00F96E15"/>
    <w:rsid w:val="00FB73E2"/>
    <w:rsid w:val="00FC1E63"/>
    <w:rsid w:val="00FD2DB1"/>
    <w:rsid w:val="00FE35C4"/>
    <w:rsid w:val="00FE727A"/>
    <w:rsid w:val="00FF6A94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44918"/>
  <w15:docId w15:val="{DCBB4674-2261-4D4F-B343-E72931C3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ahoma"/>
        <w:sz w:val="22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E18"/>
    <w:pPr>
      <w:bidi/>
    </w:pPr>
    <w:rPr>
      <w:rFonts w:ascii="Times New Roman" w:hAnsi="Times New Roman" w:cs="David"/>
      <w:sz w:val="20"/>
      <w:lang w:eastAsia="he-IL"/>
    </w:rPr>
  </w:style>
  <w:style w:type="paragraph" w:styleId="Heading1">
    <w:name w:val="heading 1"/>
    <w:basedOn w:val="Normal"/>
    <w:next w:val="Normal"/>
    <w:qFormat/>
    <w:rsid w:val="002529EC"/>
    <w:pPr>
      <w:keepNext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2529EC"/>
    <w:pPr>
      <w:keepNext/>
      <w:spacing w:line="360" w:lineRule="auto"/>
      <w:jc w:val="center"/>
      <w:outlineLvl w:val="1"/>
    </w:pPr>
    <w:rPr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2529EC"/>
    <w:pPr>
      <w:keepNext/>
      <w:numPr>
        <w:numId w:val="2"/>
      </w:numPr>
      <w:tabs>
        <w:tab w:val="clear" w:pos="720"/>
      </w:tabs>
      <w:ind w:left="360" w:right="0"/>
      <w:outlineLvl w:val="2"/>
    </w:pPr>
    <w:rPr>
      <w:i/>
      <w:iCs/>
      <w:u w:val="single"/>
    </w:rPr>
  </w:style>
  <w:style w:type="paragraph" w:styleId="Heading4">
    <w:name w:val="heading 4"/>
    <w:basedOn w:val="Normal"/>
    <w:next w:val="Normal"/>
    <w:qFormat/>
    <w:rsid w:val="002529EC"/>
    <w:pPr>
      <w:keepNext/>
      <w:jc w:val="center"/>
      <w:outlineLvl w:val="3"/>
    </w:pPr>
    <w:rPr>
      <w:u w:val="single"/>
    </w:rPr>
  </w:style>
  <w:style w:type="paragraph" w:styleId="Heading5">
    <w:name w:val="heading 5"/>
    <w:basedOn w:val="Normal"/>
    <w:next w:val="Normal"/>
    <w:qFormat/>
    <w:rsid w:val="002529EC"/>
    <w:pPr>
      <w:keepNext/>
      <w:spacing w:line="360" w:lineRule="auto"/>
      <w:ind w:left="624" w:hanging="397"/>
      <w:jc w:val="center"/>
      <w:outlineLvl w:val="4"/>
    </w:pPr>
    <w:rPr>
      <w:rFonts w:ascii="Arial" w:hAnsi="Arial" w:cs="Arial"/>
      <w:u w:val="single"/>
    </w:rPr>
  </w:style>
  <w:style w:type="paragraph" w:styleId="Heading6">
    <w:name w:val="heading 6"/>
    <w:basedOn w:val="Normal"/>
    <w:next w:val="Normal"/>
    <w:qFormat/>
    <w:rsid w:val="002529EC"/>
    <w:pPr>
      <w:keepNext/>
      <w:jc w:val="center"/>
      <w:outlineLvl w:val="5"/>
    </w:pPr>
    <w:rPr>
      <w:spacing w:val="-5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529E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2529EC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2529EC"/>
  </w:style>
  <w:style w:type="paragraph" w:styleId="BodyTextIndent3">
    <w:name w:val="Body Text Indent 3"/>
    <w:basedOn w:val="Normal"/>
    <w:semiHidden/>
    <w:rsid w:val="002529EC"/>
    <w:pPr>
      <w:tabs>
        <w:tab w:val="left" w:pos="1650"/>
      </w:tabs>
      <w:ind w:left="1650" w:hanging="1423"/>
    </w:pPr>
  </w:style>
  <w:style w:type="paragraph" w:styleId="BodyTextIndent">
    <w:name w:val="Body Text Indent"/>
    <w:basedOn w:val="Normal"/>
    <w:semiHidden/>
    <w:rsid w:val="002529EC"/>
    <w:pPr>
      <w:ind w:left="681" w:hanging="425"/>
    </w:pPr>
  </w:style>
  <w:style w:type="character" w:styleId="Hyperlink">
    <w:name w:val="Hyperlink"/>
    <w:basedOn w:val="DefaultParagraphFont"/>
    <w:semiHidden/>
    <w:rsid w:val="002529EC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2529EC"/>
    <w:rPr>
      <w:color w:val="800080"/>
      <w:u w:val="single"/>
    </w:rPr>
  </w:style>
  <w:style w:type="paragraph" w:customStyle="1" w:styleId="font0">
    <w:name w:val="font0"/>
    <w:basedOn w:val="Normal"/>
    <w:rsid w:val="002529EC"/>
    <w:pPr>
      <w:bidi w:val="0"/>
      <w:spacing w:before="100" w:beforeAutospacing="1" w:after="100" w:afterAutospacing="1"/>
    </w:pPr>
    <w:rPr>
      <w:rFonts w:ascii="Arial" w:hAnsi="Arial" w:cs="Arial"/>
      <w:szCs w:val="20"/>
    </w:rPr>
  </w:style>
  <w:style w:type="paragraph" w:customStyle="1" w:styleId="DocumentLabel">
    <w:name w:val="Document Label"/>
    <w:basedOn w:val="Normal"/>
    <w:rsid w:val="002529EC"/>
    <w:pPr>
      <w:keepNext/>
      <w:keepLines/>
      <w:spacing w:before="400" w:after="120" w:line="240" w:lineRule="atLeast"/>
      <w:ind w:left="-839"/>
    </w:pPr>
    <w:rPr>
      <w:rFonts w:ascii="Arial Narrow" w:hAnsi="Arial Narrow" w:cs="Times New Roman"/>
      <w:noProof/>
      <w:spacing w:val="-100"/>
      <w:kern w:val="28"/>
      <w:sz w:val="108"/>
      <w:szCs w:val="108"/>
    </w:rPr>
  </w:style>
  <w:style w:type="paragraph" w:styleId="MessageHeader">
    <w:name w:val="Message Header"/>
    <w:basedOn w:val="BodyText"/>
    <w:semiHidden/>
    <w:rsid w:val="002529EC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57"/>
    </w:pPr>
    <w:rPr>
      <w:spacing w:val="-10"/>
    </w:rPr>
  </w:style>
  <w:style w:type="paragraph" w:styleId="BodyText">
    <w:name w:val="Body Text"/>
    <w:basedOn w:val="Normal"/>
    <w:semiHidden/>
    <w:rsid w:val="002529EC"/>
    <w:pPr>
      <w:spacing w:after="120"/>
    </w:pPr>
  </w:style>
  <w:style w:type="paragraph" w:customStyle="1" w:styleId="MessageHeaderFirst">
    <w:name w:val="Message Header First"/>
    <w:basedOn w:val="MessageHeader"/>
    <w:next w:val="MessageHeader"/>
    <w:rsid w:val="002529EC"/>
    <w:pPr>
      <w:ind w:left="720"/>
    </w:pPr>
  </w:style>
  <w:style w:type="character" w:customStyle="1" w:styleId="MessageHeaderLabel">
    <w:name w:val="Message Header Label"/>
    <w:rsid w:val="002529EC"/>
    <w:rPr>
      <w:rFonts w:ascii="Arial Black" w:cs="Arial"/>
      <w:bCs/>
      <w:iCs w:val="0"/>
      <w:sz w:val="18"/>
      <w:szCs w:val="18"/>
    </w:rPr>
  </w:style>
  <w:style w:type="paragraph" w:styleId="BodyText2">
    <w:name w:val="Body Text 2"/>
    <w:basedOn w:val="Normal"/>
    <w:semiHidden/>
    <w:rsid w:val="002529EC"/>
    <w:rPr>
      <w:sz w:val="16"/>
      <w:szCs w:val="16"/>
    </w:rPr>
  </w:style>
  <w:style w:type="paragraph" w:styleId="BodyTextIndent2">
    <w:name w:val="Body Text Indent 2"/>
    <w:basedOn w:val="Normal"/>
    <w:semiHidden/>
    <w:rsid w:val="002529EC"/>
    <w:pPr>
      <w:ind w:left="793" w:hanging="283"/>
    </w:pPr>
    <w:rPr>
      <w:noProof/>
    </w:rPr>
  </w:style>
  <w:style w:type="paragraph" w:styleId="ListParagraph">
    <w:name w:val="List Paragraph"/>
    <w:basedOn w:val="Normal"/>
    <w:uiPriority w:val="34"/>
    <w:qFormat/>
    <w:rsid w:val="00F96E15"/>
    <w:pPr>
      <w:ind w:left="720"/>
      <w:contextualSpacing/>
    </w:pPr>
  </w:style>
  <w:style w:type="paragraph" w:styleId="Title">
    <w:name w:val="Title"/>
    <w:basedOn w:val="Normal"/>
    <w:link w:val="TitleChar"/>
    <w:qFormat/>
    <w:rsid w:val="00067E18"/>
    <w:pPr>
      <w:jc w:val="center"/>
    </w:pPr>
    <w:rPr>
      <w:rFonts w:ascii="Tahoma" w:hAnsi="Tahoma" w:cs="Tahoma"/>
      <w:color w:val="000000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067E18"/>
    <w:rPr>
      <w:rFonts w:ascii="Tahoma" w:hAnsi="Tahoma"/>
      <w:color w:val="000000"/>
      <w:sz w:val="72"/>
      <w:szCs w:val="72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er\Documents\&#8235;&#1514;&#1489;&#1504;&#1497;&#1493;&#1514;%20&#1502;&#1493;&#1514;&#1488;&#1502;&#1493;&#1514;%20&#1488;&#1497;&#1513;&#1497;&#1514;%20&#1513;&#1500;%20Office&#8236;\&#1500;&#1493;&#1490;&#1493;%20&#1512;&#1488;&#1502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7440D-D529-4119-AC79-01965A436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לוגו ראמ.dotx</Template>
  <TotalTime>63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פקס</vt:lpstr>
      <vt:lpstr>פקס</vt:lpstr>
    </vt:vector>
  </TitlesOfParts>
  <Company>ram-electromagnetic components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פקס</dc:title>
  <dc:creator>miri</dc:creator>
  <cp:lastModifiedBy>Dima Orlov</cp:lastModifiedBy>
  <cp:revision>14</cp:revision>
  <cp:lastPrinted>2025-08-03T05:37:00Z</cp:lastPrinted>
  <dcterms:created xsi:type="dcterms:W3CDTF">2025-05-04T12:28:00Z</dcterms:created>
  <dcterms:modified xsi:type="dcterms:W3CDTF">2025-09-21T06:52:00Z</dcterms:modified>
</cp:coreProperties>
</file>