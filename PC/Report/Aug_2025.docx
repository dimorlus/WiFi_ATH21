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>
        <w:t>Temperature and humidity monitoring - Dima_office (August 2025)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03/08/25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04/08/25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05/08/25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06/08/25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07/08/25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10/08/25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11/08/25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12/08/25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13/08/25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14/08/25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17/08/25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18/08/25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19/08/25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20/08/25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21/08/25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27.9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26.4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24/08/25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24.1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25.1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25/08/25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23.6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24.0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26/08/25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23.6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23.7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27/08/25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23.2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23.8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28/08/25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27.0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31/08/25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23.1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